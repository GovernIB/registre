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4DA" w:rsidRDefault="00DF4670">
      <w:pPr>
        <w:pStyle w:val="Textoindependiente"/>
        <w:jc w:val="both"/>
      </w:pPr>
      <w:r>
        <w:rPr>
          <w:noProof/>
          <w:lang w:eastAsia="es-ES"/>
        </w:rPr>
        <w:drawing>
          <wp:anchor distT="0" distB="0" distL="0" distR="0" simplePos="0" relativeHeight="2" behindDoc="1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-219075</wp:posOffset>
            </wp:positionV>
            <wp:extent cx="5400040" cy="61468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04DA" w:rsidRDefault="00DF4670">
      <w:pPr>
        <w:pStyle w:val="Textoindependiente"/>
        <w:jc w:val="both"/>
      </w:pPr>
      <w:r>
        <w:t>$saludo</w:t>
      </w:r>
    </w:p>
    <w:p w:rsidR="009A04DA" w:rsidRDefault="00DF4670">
      <w:pPr>
        <w:pStyle w:val="Textoindependiente"/>
        <w:jc w:val="both"/>
      </w:pPr>
      <w:r>
        <w:t>Le informamos que su registro electrónico ha sido presentado correctamente a través de nuestra sede electrónica.</w:t>
      </w:r>
    </w:p>
    <w:p w:rsidR="009A04DA" w:rsidRDefault="00DF4670">
      <w:pPr>
        <w:pStyle w:val="Textoindependiente"/>
        <w:jc w:val="both"/>
      </w:pPr>
      <w:r>
        <w:t>A continuación, le facilitamos los datos principales del registro realizado:</w:t>
      </w:r>
    </w:p>
    <w:p w:rsidR="009A04DA" w:rsidRDefault="00DF4670">
      <w:pPr>
        <w:pStyle w:val="Textoindependiente"/>
        <w:numPr>
          <w:ilvl w:val="0"/>
          <w:numId w:val="1"/>
        </w:numPr>
        <w:tabs>
          <w:tab w:val="clear" w:pos="709"/>
          <w:tab w:val="left" w:pos="0"/>
        </w:tabs>
        <w:jc w:val="both"/>
      </w:pPr>
      <w:r>
        <w:rPr>
          <w:rStyle w:val="Destaquemayor"/>
        </w:rPr>
        <w:t>Oficina de registro:</w:t>
      </w:r>
      <w:r>
        <w:t xml:space="preserve"> $</w:t>
      </w:r>
      <w:proofErr w:type="spellStart"/>
      <w:r>
        <w:t>oficinaRegistro</w:t>
      </w:r>
      <w:proofErr w:type="spellEnd"/>
    </w:p>
    <w:p w:rsidR="009A04DA" w:rsidRDefault="00DF4670">
      <w:pPr>
        <w:pStyle w:val="Textoindependiente"/>
        <w:numPr>
          <w:ilvl w:val="0"/>
          <w:numId w:val="1"/>
        </w:numPr>
        <w:tabs>
          <w:tab w:val="clear" w:pos="709"/>
          <w:tab w:val="left" w:pos="0"/>
        </w:tabs>
        <w:jc w:val="both"/>
      </w:pPr>
      <w:r>
        <w:rPr>
          <w:rStyle w:val="Destaquemayor"/>
        </w:rPr>
        <w:t xml:space="preserve">Fecha y hora de </w:t>
      </w:r>
      <w:r>
        <w:rPr>
          <w:rStyle w:val="Destaquemayor"/>
        </w:rPr>
        <w:t>presentación:</w:t>
      </w:r>
      <w:r>
        <w:t xml:space="preserve"> $</w:t>
      </w:r>
      <w:proofErr w:type="spellStart"/>
      <w:r>
        <w:t>fechaRegistro</w:t>
      </w:r>
      <w:proofErr w:type="spellEnd"/>
    </w:p>
    <w:p w:rsidR="009A04DA" w:rsidRDefault="00DF4670">
      <w:pPr>
        <w:pStyle w:val="Textoindependiente"/>
        <w:numPr>
          <w:ilvl w:val="0"/>
          <w:numId w:val="1"/>
        </w:numPr>
        <w:tabs>
          <w:tab w:val="clear" w:pos="709"/>
          <w:tab w:val="left" w:pos="0"/>
        </w:tabs>
        <w:jc w:val="both"/>
      </w:pPr>
      <w:r>
        <w:rPr>
          <w:rStyle w:val="Destaquemayor"/>
        </w:rPr>
        <w:t>Número de registro:</w:t>
      </w:r>
      <w:r>
        <w:t xml:space="preserve"> $</w:t>
      </w:r>
      <w:proofErr w:type="spellStart"/>
      <w:r>
        <w:t>numeroRegistro</w:t>
      </w:r>
      <w:proofErr w:type="spellEnd"/>
    </w:p>
    <w:p w:rsidR="009A04DA" w:rsidRDefault="00DF4670">
      <w:pPr>
        <w:pStyle w:val="Textoindependiente"/>
        <w:jc w:val="both"/>
      </w:pPr>
      <w:r>
        <w:t>Adjunto a este correo encontrará el</w:t>
      </w:r>
      <w:r>
        <w:rPr>
          <w:b/>
          <w:bCs/>
        </w:rPr>
        <w:t xml:space="preserve"> </w:t>
      </w:r>
      <w:r>
        <w:rPr>
          <w:rStyle w:val="Destaquemayor"/>
        </w:rPr>
        <w:t>justificante de presentación en formato PDF</w:t>
      </w:r>
      <w:r>
        <w:t>, que acredita la correcta recepción de su solicitud.</w:t>
      </w:r>
    </w:p>
    <w:p w:rsidR="009A04DA" w:rsidRDefault="00DF4670">
      <w:pPr>
        <w:pStyle w:val="Textoindependiente"/>
        <w:jc w:val="both"/>
      </w:pPr>
      <w:r>
        <w:t xml:space="preserve">En caso de que haya omitido adjuntar alguna documentación </w:t>
      </w:r>
      <w:r>
        <w:t>durante el proceso de registro, le ofrecemos la posibilidad de completar su expediente a través del siguiente enlace:</w:t>
      </w:r>
    </w:p>
    <w:p w:rsidR="009A04DA" w:rsidRPr="00774359" w:rsidRDefault="00DF4670">
      <w:pPr>
        <w:pStyle w:val="Textoindependiente"/>
        <w:jc w:val="both"/>
        <w:rPr>
          <w:color w:val="005EB5"/>
        </w:rPr>
      </w:pPr>
      <w:hyperlink r:id="rId9">
        <w:r w:rsidRPr="00774359">
          <w:rPr>
            <w:rStyle w:val="EnlacedeInternet"/>
            <w:b/>
            <w:bCs/>
            <w:color w:val="005EB5"/>
          </w:rPr>
          <w:t>Acceder al trámite para aportar documentación adicional</w:t>
        </w:r>
      </w:hyperlink>
    </w:p>
    <w:p w:rsidR="009A04DA" w:rsidRDefault="00DF4670">
      <w:pPr>
        <w:pStyle w:val="Textoindependiente"/>
        <w:jc w:val="both"/>
      </w:pPr>
      <w:r>
        <w:t>Para cualquier consulta o aclaración, puede po</w:t>
      </w:r>
      <w:r>
        <w:t>nerse en contacto con nuestra ofici</w:t>
      </w:r>
      <w:bookmarkStart w:id="0" w:name="_GoBack"/>
      <w:bookmarkEnd w:id="0"/>
      <w:r>
        <w:t>na a través de los canales habituales de atención al ciudadano.</w:t>
      </w:r>
    </w:p>
    <w:p w:rsidR="009A04DA" w:rsidRDefault="00DF4670">
      <w:pPr>
        <w:pStyle w:val="Textoindependiente"/>
        <w:jc w:val="both"/>
      </w:pPr>
      <w:r>
        <w:t>Atentamente,</w:t>
      </w:r>
    </w:p>
    <w:p w:rsidR="009A04DA" w:rsidRDefault="00DF4670">
      <w:pPr>
        <w:pStyle w:val="Textoindependiente"/>
      </w:pPr>
      <w:r>
        <w:br/>
      </w:r>
      <w:r>
        <w:rPr>
          <w:rStyle w:val="Destaquemayor"/>
        </w:rPr>
        <w:t xml:space="preserve">Autoridad Portuaria de </w:t>
      </w:r>
      <w:r>
        <w:rPr>
          <w:rStyle w:val="Destaquemayor"/>
        </w:rPr>
        <w:t>Baleares</w:t>
      </w:r>
    </w:p>
    <w:p w:rsidR="009A04DA" w:rsidRDefault="00DF4670">
      <w:pPr>
        <w:pStyle w:val="Textoindependiente"/>
      </w:pPr>
      <w:proofErr w:type="spellStart"/>
      <w:r>
        <w:t>Moll</w:t>
      </w:r>
      <w:proofErr w:type="spellEnd"/>
      <w:r>
        <w:t xml:space="preserve"> </w:t>
      </w:r>
      <w:proofErr w:type="spellStart"/>
      <w:r>
        <w:t>Vell</w:t>
      </w:r>
      <w:proofErr w:type="spellEnd"/>
      <w:r>
        <w:t xml:space="preserve"> 3-5 Palma 07012 Tel: 971228150 E-mail: </w:t>
      </w:r>
      <w:hyperlink r:id="rId10">
        <w:r w:rsidRPr="00774359">
          <w:rPr>
            <w:rStyle w:val="EnlacedeInternet"/>
            <w:color w:val="005EB5"/>
          </w:rPr>
          <w:t>portsdebalears@portsdebalears.com</w:t>
        </w:r>
      </w:hyperlink>
    </w:p>
    <w:sectPr w:rsidR="009A04DA">
      <w:headerReference w:type="default" r:id="rId11"/>
      <w:pgSz w:w="11906" w:h="16838"/>
      <w:pgMar w:top="2193" w:right="1701" w:bottom="1417" w:left="1701" w:header="1417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670" w:rsidRDefault="00DF4670">
      <w:pPr>
        <w:spacing w:after="0" w:line="240" w:lineRule="auto"/>
      </w:pPr>
      <w:r>
        <w:separator/>
      </w:r>
    </w:p>
  </w:endnote>
  <w:endnote w:type="continuationSeparator" w:id="0">
    <w:p w:rsidR="00DF4670" w:rsidRDefault="00DF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670" w:rsidRDefault="00DF4670">
      <w:pPr>
        <w:spacing w:after="0" w:line="240" w:lineRule="auto"/>
      </w:pPr>
      <w:r>
        <w:separator/>
      </w:r>
    </w:p>
  </w:footnote>
  <w:footnote w:type="continuationSeparator" w:id="0">
    <w:p w:rsidR="00DF4670" w:rsidRDefault="00DF4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04DA" w:rsidRDefault="009A04D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C416F"/>
    <w:multiLevelType w:val="multilevel"/>
    <w:tmpl w:val="0AB2BD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604335F1"/>
    <w:multiLevelType w:val="multilevel"/>
    <w:tmpl w:val="42728D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A04DA"/>
    <w:rsid w:val="006B3325"/>
    <w:rsid w:val="00774359"/>
    <w:rsid w:val="009A04DA"/>
    <w:rsid w:val="00DF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Destaquemayor">
    <w:name w:val="Destaque mayor"/>
    <w:qFormat/>
    <w:rPr>
      <w:b/>
      <w:bCs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Smbolosdenumeracin">
    <w:name w:val="Símbolos de numeración"/>
    <w:qFormat/>
  </w:style>
  <w:style w:type="character" w:customStyle="1" w:styleId="EnlacedeInternetvisitado">
    <w:name w:val="Enlace de Internet visitado"/>
    <w:rPr>
      <w:color w:val="800000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252"/>
        <w:tab w:val="right" w:pos="8504"/>
      </w:tabs>
    </w:pPr>
  </w:style>
  <w:style w:type="paragraph" w:styleId="Encabezado">
    <w:name w:val="header"/>
    <w:basedOn w:val="Cabeceraypie"/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portsdebalears@portsdebalears.com" TargetMode="External"/><Relationship Id="rId4" Type="http://schemas.openxmlformats.org/officeDocument/2006/relationships/settings" Target="settings.xml"/><Relationship Id="rId9" Type="http://schemas.openxmlformats.org/officeDocument/2006/relationships/hyperlink" Target="$%7benlaceTramite%7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348C84E2.dotm</Template>
  <TotalTime>85</TotalTime>
  <Pages>1</Pages>
  <Words>162</Words>
  <Characters>892</Characters>
  <Application>Microsoft Office Word</Application>
  <DocSecurity>0</DocSecurity>
  <Lines>7</Lines>
  <Paragraphs>2</Paragraphs>
  <ScaleCrop>false</ScaleCrop>
  <Company>APB</Company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Arrivi Macarro</dc:creator>
  <dc:description/>
  <cp:lastModifiedBy>Eduardo Arrivi Macarro</cp:lastModifiedBy>
  <cp:revision>56</cp:revision>
  <dcterms:created xsi:type="dcterms:W3CDTF">2025-05-16T11:42:00Z</dcterms:created>
  <dcterms:modified xsi:type="dcterms:W3CDTF">2025-10-01T07:37:00Z</dcterms:modified>
  <dc:language>es-ES</dc:language>
</cp:coreProperties>
</file>